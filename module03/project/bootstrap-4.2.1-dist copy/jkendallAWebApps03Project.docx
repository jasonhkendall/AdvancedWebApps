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34A49" w14:textId="77777777" w:rsidR="00524388" w:rsidRPr="00285921" w:rsidRDefault="0003480C" w:rsidP="0003480C">
      <w:pPr>
        <w:pStyle w:val="Title"/>
        <w:tabs>
          <w:tab w:val="left" w:pos="9303"/>
        </w:tabs>
        <w:rPr>
          <w:kern w:val="0"/>
          <w:sz w:val="44"/>
          <w:szCs w:val="32"/>
        </w:rPr>
      </w:pPr>
      <w:r w:rsidRPr="00285921">
        <w:rPr>
          <w:color w:val="7030A0"/>
        </w:rPr>
        <w:t>Advanced Web Apps</w:t>
      </w:r>
      <w:r w:rsidRPr="00285921">
        <w:rPr>
          <w:kern w:val="0"/>
          <w:sz w:val="44"/>
          <w:szCs w:val="32"/>
        </w:rPr>
        <w:tab/>
      </w:r>
    </w:p>
    <w:p w14:paraId="7135B74C" w14:textId="34232C27" w:rsidR="00524388" w:rsidRPr="00285921" w:rsidRDefault="0003480C">
      <w:pPr>
        <w:pStyle w:val="Heading1"/>
        <w:rPr>
          <w:color w:val="7030A0"/>
        </w:rPr>
      </w:pPr>
      <w:r w:rsidRPr="00285921">
        <w:rPr>
          <w:color w:val="7030A0"/>
        </w:rPr>
        <w:t>Module 0</w:t>
      </w:r>
      <w:r w:rsidR="002D5D36">
        <w:rPr>
          <w:color w:val="7030A0"/>
        </w:rPr>
        <w:t>3</w:t>
      </w:r>
    </w:p>
    <w:p w14:paraId="34C5D299" w14:textId="73A505A7" w:rsidR="00524388" w:rsidRDefault="009B0055" w:rsidP="0003480C">
      <w:r>
        <w:t>This</w:t>
      </w:r>
      <w:r w:rsidR="006F1CBD">
        <w:t xml:space="preserve"> is the course project for module 0</w:t>
      </w:r>
      <w:r w:rsidR="002D5D36">
        <w:t>3</w:t>
      </w:r>
      <w:r>
        <w:t>.</w:t>
      </w:r>
    </w:p>
    <w:p w14:paraId="242D1851" w14:textId="77777777" w:rsidR="0003480C" w:rsidRDefault="0003480C" w:rsidP="0003480C">
      <w:r>
        <w:t>Rasmussen College - Professor Corey</w:t>
      </w:r>
    </w:p>
    <w:p w14:paraId="710AA201" w14:textId="58D55FFD" w:rsidR="0003480C" w:rsidRDefault="002D5D36" w:rsidP="0003480C">
      <w:r w:rsidRPr="002D5D36">
        <w:drawing>
          <wp:inline distT="0" distB="0" distL="0" distR="0" wp14:anchorId="529DA707" wp14:editId="0CD061CD">
            <wp:extent cx="65532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49D" w14:textId="77777777" w:rsidR="00524388" w:rsidRDefault="00524388">
      <w:pPr>
        <w:jc w:val="center"/>
      </w:pPr>
    </w:p>
    <w:p w14:paraId="01FEB18A" w14:textId="4E14D5B3" w:rsidR="00356C90" w:rsidRDefault="002D5D36">
      <w:pPr>
        <w:rPr>
          <w:sz w:val="22"/>
          <w:szCs w:val="22"/>
        </w:rPr>
      </w:pPr>
      <w:r>
        <w:rPr>
          <w:sz w:val="22"/>
          <w:szCs w:val="22"/>
        </w:rPr>
        <w:t>This module saw the integration of multiple linked pages that were incorporated into the navigation bar of the site. I have added an image or logo and set the size accordingly. Some other changes were to the color and grid system which is a little more readable now.</w:t>
      </w:r>
    </w:p>
    <w:p w14:paraId="10570AF3" w14:textId="0F6FEA09" w:rsidR="002D5D36" w:rsidRDefault="002D5D36">
      <w:pPr>
        <w:rPr>
          <w:sz w:val="22"/>
          <w:szCs w:val="22"/>
        </w:rPr>
      </w:pPr>
      <w:r>
        <w:rPr>
          <w:sz w:val="22"/>
          <w:szCs w:val="22"/>
        </w:rPr>
        <w:t>I have added sections and a sub-page navigation which will provide quick links that the user might need. Additionally, I have added a section on the left-hand side with thumbnail images and headings. The image sizes are handled by the thumbnail class.</w:t>
      </w:r>
    </w:p>
    <w:p w14:paraId="53720CF2" w14:textId="05B67140" w:rsidR="003E6A8F" w:rsidRDefault="003E6A8F">
      <w:pPr>
        <w:rPr>
          <w:sz w:val="22"/>
          <w:szCs w:val="22"/>
        </w:rPr>
      </w:pPr>
      <w:r>
        <w:rPr>
          <w:sz w:val="22"/>
          <w:szCs w:val="22"/>
        </w:rPr>
        <w:t>I’m not super happy with the navigation bar and the image spacing to the text, however, this is something I plan to update within the next module.</w:t>
      </w:r>
      <w:bookmarkStart w:id="0" w:name="_GoBack"/>
      <w:bookmarkEnd w:id="0"/>
    </w:p>
    <w:p w14:paraId="3C6F9AB4" w14:textId="77777777" w:rsidR="009B0055" w:rsidRDefault="009B0055">
      <w:pPr>
        <w:rPr>
          <w:sz w:val="22"/>
          <w:szCs w:val="22"/>
        </w:rPr>
      </w:pPr>
    </w:p>
    <w:p w14:paraId="047ACEAC" w14:textId="6626EC43" w:rsidR="009B0055" w:rsidRDefault="009B0055">
      <w:pPr>
        <w:rPr>
          <w:sz w:val="22"/>
          <w:szCs w:val="22"/>
        </w:rPr>
      </w:pPr>
      <w:r>
        <w:rPr>
          <w:sz w:val="22"/>
          <w:szCs w:val="22"/>
        </w:rPr>
        <w:t xml:space="preserve">The URL for </w:t>
      </w:r>
      <w:r w:rsidR="00285921">
        <w:rPr>
          <w:sz w:val="22"/>
          <w:szCs w:val="22"/>
        </w:rPr>
        <w:t>my</w:t>
      </w:r>
      <w:r>
        <w:rPr>
          <w:sz w:val="22"/>
          <w:szCs w:val="22"/>
        </w:rPr>
        <w:t xml:space="preserve"> page is located here</w:t>
      </w:r>
      <w:r w:rsidR="00285921">
        <w:rPr>
          <w:sz w:val="22"/>
          <w:szCs w:val="22"/>
        </w:rPr>
        <w:t xml:space="preserve"> and also posted at my GitHub account</w:t>
      </w:r>
      <w:r>
        <w:rPr>
          <w:sz w:val="22"/>
          <w:szCs w:val="22"/>
        </w:rPr>
        <w:t xml:space="preserve">: </w:t>
      </w:r>
    </w:p>
    <w:p w14:paraId="78771072" w14:textId="24A012D8" w:rsidR="002D5D36" w:rsidRDefault="002D5D36">
      <w:pPr>
        <w:rPr>
          <w:sz w:val="22"/>
          <w:szCs w:val="22"/>
        </w:rPr>
      </w:pPr>
      <w:hyperlink r:id="rId8" w:history="1">
        <w:r w:rsidRPr="009622E2">
          <w:rPr>
            <w:rStyle w:val="Hyperlink"/>
            <w:sz w:val="22"/>
            <w:szCs w:val="22"/>
          </w:rPr>
          <w:t>https://</w:t>
        </w:r>
      </w:hyperlink>
      <w:r w:rsidRPr="002D5D36">
        <w:rPr>
          <w:sz w:val="22"/>
          <w:szCs w:val="22"/>
        </w:rPr>
        <w:t>sotd.us/</w:t>
      </w:r>
      <w:r>
        <w:rPr>
          <w:sz w:val="22"/>
          <w:szCs w:val="22"/>
        </w:rPr>
        <w:t>jasonkendall/</w:t>
      </w:r>
      <w:r w:rsidRPr="002D5D36">
        <w:rPr>
          <w:sz w:val="22"/>
          <w:szCs w:val="22"/>
        </w:rPr>
        <w:t>module03/project/bootstrap-4.2.1-dist%20copy/index.html</w:t>
      </w:r>
    </w:p>
    <w:p w14:paraId="3FDA04F3" w14:textId="13751CDB" w:rsidR="002D5D36" w:rsidRDefault="002D5D36">
      <w:pPr>
        <w:rPr>
          <w:sz w:val="22"/>
          <w:szCs w:val="22"/>
        </w:rPr>
      </w:pPr>
      <w:hyperlink r:id="rId9" w:history="1">
        <w:r w:rsidRPr="009622E2">
          <w:rPr>
            <w:rStyle w:val="Hyperlink"/>
            <w:sz w:val="22"/>
            <w:szCs w:val="22"/>
          </w:rPr>
          <w:t>https://github.com/jasonhkendall/AdvancedWebApps/tree/master/module03/project/bootstrap-4.2.1-dist%20copy</w:t>
        </w:r>
      </w:hyperlink>
    </w:p>
    <w:p w14:paraId="0EE0AD71" w14:textId="5C6A7E26" w:rsidR="002D5D36" w:rsidRDefault="002D5D36">
      <w:pPr>
        <w:rPr>
          <w:sz w:val="22"/>
          <w:szCs w:val="22"/>
        </w:rPr>
      </w:pPr>
    </w:p>
    <w:p w14:paraId="7C76572F" w14:textId="6C72E960" w:rsidR="002D5D36" w:rsidRDefault="002D5D36">
      <w:pPr>
        <w:rPr>
          <w:sz w:val="22"/>
          <w:szCs w:val="22"/>
        </w:rPr>
      </w:pPr>
      <w:r>
        <w:rPr>
          <w:sz w:val="22"/>
          <w:szCs w:val="22"/>
        </w:rPr>
        <w:t xml:space="preserve">Development </w:t>
      </w:r>
      <w:r w:rsidR="003E6A8F">
        <w:rPr>
          <w:sz w:val="22"/>
          <w:szCs w:val="22"/>
        </w:rPr>
        <w:t>i</w:t>
      </w:r>
      <w:r>
        <w:rPr>
          <w:sz w:val="22"/>
          <w:szCs w:val="22"/>
        </w:rPr>
        <w:t>mages located below &gt;&gt;&gt;&gt;&gt;&gt;&gt;</w:t>
      </w:r>
    </w:p>
    <w:p w14:paraId="438FC295" w14:textId="47205E9A" w:rsidR="00285921" w:rsidRDefault="00285921">
      <w:pPr>
        <w:rPr>
          <w:sz w:val="22"/>
          <w:szCs w:val="22"/>
        </w:rPr>
      </w:pPr>
      <w:r>
        <w:rPr>
          <w:sz w:val="22"/>
          <w:szCs w:val="22"/>
        </w:rPr>
        <w:lastRenderedPageBreak/>
        <w:t>Images of the development process are located here:</w:t>
      </w:r>
      <w:r w:rsidR="002D5D36">
        <w:rPr>
          <w:noProof/>
          <w:sz w:val="22"/>
          <w:szCs w:val="22"/>
        </w:rPr>
        <w:drawing>
          <wp:inline distT="0" distB="0" distL="0" distR="0" wp14:anchorId="453F27CF" wp14:editId="3C58D60E">
            <wp:extent cx="6675120" cy="4020820"/>
            <wp:effectExtent l="0" t="0" r="5080" b="508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3 at 4.07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D36">
        <w:rPr>
          <w:noProof/>
          <w:sz w:val="22"/>
          <w:szCs w:val="22"/>
        </w:rPr>
        <w:drawing>
          <wp:inline distT="0" distB="0" distL="0" distR="0" wp14:anchorId="13284E98" wp14:editId="74F45BD4">
            <wp:extent cx="6675120" cy="4020820"/>
            <wp:effectExtent l="0" t="0" r="5080" b="508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03 at 4.07.3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F4B" w14:textId="4A70791A" w:rsidR="00285921" w:rsidRDefault="006359F7">
      <w:r>
        <w:rPr>
          <w:noProof/>
        </w:rPr>
        <w:lastRenderedPageBreak/>
        <w:drawing>
          <wp:inline distT="0" distB="0" distL="0" distR="0" wp14:anchorId="705DCBAF" wp14:editId="443899C8">
            <wp:extent cx="6675120" cy="3774440"/>
            <wp:effectExtent l="0" t="0" r="508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5 at 9.59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A443B" wp14:editId="252AA380">
            <wp:extent cx="6675120" cy="3774440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5 at 9.59.4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497" w14:textId="39EBB7F2" w:rsidR="006359F7" w:rsidRDefault="006359F7"/>
    <w:p w14:paraId="07EDF96A" w14:textId="2EDC1786" w:rsidR="006359F7" w:rsidRDefault="006359F7">
      <w:r>
        <w:rPr>
          <w:noProof/>
        </w:rPr>
        <w:lastRenderedPageBreak/>
        <w:drawing>
          <wp:inline distT="0" distB="0" distL="0" distR="0" wp14:anchorId="0F453CBD" wp14:editId="6C61E5FD">
            <wp:extent cx="6675120" cy="3933825"/>
            <wp:effectExtent l="0" t="0" r="5080" b="317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5 at 9.51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AB43" w14:textId="04647A53" w:rsidR="006359F7" w:rsidRDefault="006359F7">
      <w:r>
        <w:rPr>
          <w:noProof/>
        </w:rPr>
        <w:drawing>
          <wp:inline distT="0" distB="0" distL="0" distR="0" wp14:anchorId="1DB56871" wp14:editId="71D90D31">
            <wp:extent cx="6675120" cy="3758565"/>
            <wp:effectExtent l="0" t="0" r="508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5 at 9.51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C317" w14:textId="754C443C" w:rsidR="006359F7" w:rsidRDefault="006359F7"/>
    <w:p w14:paraId="09E2ADCF" w14:textId="52A0DAB9" w:rsidR="006359F7" w:rsidRDefault="006359F7"/>
    <w:p w14:paraId="24D804DF" w14:textId="2096C218" w:rsidR="006359F7" w:rsidRDefault="006359F7"/>
    <w:p w14:paraId="3822D43D" w14:textId="2B34F39D" w:rsidR="006359F7" w:rsidRDefault="006359F7"/>
    <w:p w14:paraId="2972A481" w14:textId="2E1DB3DE" w:rsidR="006359F7" w:rsidRDefault="006359F7"/>
    <w:p w14:paraId="448A1EAB" w14:textId="01C769DB" w:rsidR="006359F7" w:rsidRDefault="006359F7"/>
    <w:p w14:paraId="5A34A0F7" w14:textId="30101C98" w:rsidR="006359F7" w:rsidRDefault="006359F7"/>
    <w:p w14:paraId="7525BD2C" w14:textId="43D7258A" w:rsidR="006359F7" w:rsidRDefault="006359F7"/>
    <w:p w14:paraId="2FC7EFFB" w14:textId="244E49A6" w:rsidR="006359F7" w:rsidRDefault="006359F7"/>
    <w:p w14:paraId="6A6C3A7F" w14:textId="550D0821" w:rsidR="006359F7" w:rsidRDefault="006359F7"/>
    <w:p w14:paraId="6FFDCCB3" w14:textId="76A2F2C0" w:rsidR="006359F7" w:rsidRDefault="006359F7"/>
    <w:p w14:paraId="6447962D" w14:textId="295921E1" w:rsidR="006359F7" w:rsidRDefault="006359F7"/>
    <w:p w14:paraId="5B756CEF" w14:textId="42E0EF81" w:rsidR="006359F7" w:rsidRDefault="006359F7"/>
    <w:p w14:paraId="4A510A2B" w14:textId="21FFF973" w:rsidR="006359F7" w:rsidRDefault="006359F7"/>
    <w:p w14:paraId="741184D8" w14:textId="5F224B07" w:rsidR="006359F7" w:rsidRDefault="006359F7"/>
    <w:p w14:paraId="41A52F6C" w14:textId="791920F1" w:rsidR="006359F7" w:rsidRDefault="006359F7"/>
    <w:p w14:paraId="5411AE2B" w14:textId="77777777" w:rsidR="006359F7" w:rsidRDefault="006359F7"/>
    <w:sectPr w:rsidR="006359F7">
      <w:footerReference w:type="default" r:id="rId16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12EDA" w14:textId="77777777" w:rsidR="007419F2" w:rsidRDefault="007419F2">
      <w:pPr>
        <w:spacing w:after="0" w:line="240" w:lineRule="auto"/>
      </w:pPr>
      <w:r>
        <w:separator/>
      </w:r>
    </w:p>
  </w:endnote>
  <w:endnote w:type="continuationSeparator" w:id="0">
    <w:p w14:paraId="081341C7" w14:textId="77777777" w:rsidR="007419F2" w:rsidRDefault="0074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728A3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9F276" w14:textId="77777777" w:rsidR="007419F2" w:rsidRDefault="007419F2">
      <w:pPr>
        <w:spacing w:after="0" w:line="240" w:lineRule="auto"/>
      </w:pPr>
      <w:r>
        <w:separator/>
      </w:r>
    </w:p>
  </w:footnote>
  <w:footnote w:type="continuationSeparator" w:id="0">
    <w:p w14:paraId="369F7B80" w14:textId="77777777" w:rsidR="007419F2" w:rsidRDefault="00741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80C"/>
    <w:rsid w:val="0003480C"/>
    <w:rsid w:val="000A66FD"/>
    <w:rsid w:val="00280EA1"/>
    <w:rsid w:val="00285921"/>
    <w:rsid w:val="002D5D36"/>
    <w:rsid w:val="00356C90"/>
    <w:rsid w:val="003E6A8F"/>
    <w:rsid w:val="003F31CF"/>
    <w:rsid w:val="004076A4"/>
    <w:rsid w:val="00524388"/>
    <w:rsid w:val="006359F7"/>
    <w:rsid w:val="006E5C8F"/>
    <w:rsid w:val="006F1CBD"/>
    <w:rsid w:val="007419F2"/>
    <w:rsid w:val="00971289"/>
    <w:rsid w:val="009B0055"/>
    <w:rsid w:val="00AD7A20"/>
    <w:rsid w:val="00BB58E9"/>
    <w:rsid w:val="00E73AC0"/>
    <w:rsid w:val="00F5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ABED7"/>
  <w15:chartTrackingRefBased/>
  <w15:docId w15:val="{9B6AC0D2-CBCF-684B-9C47-728ADF1F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191919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DDDDD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DDDDDD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DDDDDD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DDDDDD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DDDDDD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191919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191919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191919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DDDDD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DDDDDD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DDDDDD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DDDDDD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DDDDDD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DDDDDD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DDDDDD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191919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0404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191919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191919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0404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0404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9B005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55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5921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9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92B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td.us/jasonkendall/advWebAppsModule02/module02/Project/bootstrap-4.2.1-dist/index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asonhkendall/AdvancedWebApps/tree/master/module03/project/bootstrap-4.2.1-dist%20copy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onKendall/Library/Containers/com.microsoft.Word/Data/Library/Application%20Support/Microsoft/Office/16.0/DTS/en-US%7bF45158B4-0A9D-FB47-90F8-0E21008049C3%7d/%7bFA9A8FD0-4050-054F-8407-7F532809BB0A%7dtf10002069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{FA9A8FD0-4050-054F-8407-7F532809BB0A}tf10002069.dotx</Template>
  <TotalTime>2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Kendall</cp:lastModifiedBy>
  <cp:revision>2</cp:revision>
  <dcterms:created xsi:type="dcterms:W3CDTF">2019-03-03T21:24:00Z</dcterms:created>
  <dcterms:modified xsi:type="dcterms:W3CDTF">2019-03-03T21:24:00Z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